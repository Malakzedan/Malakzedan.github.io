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0FF7C" w14:textId="13552659" w:rsidR="003A7C40" w:rsidRPr="00F73F9F" w:rsidRDefault="00091A28" w:rsidP="00091A28">
      <w:pPr>
        <w:pStyle w:val="Title"/>
        <w:jc w:val="center"/>
        <w:rPr>
          <w:color w:val="auto"/>
        </w:rPr>
      </w:pPr>
      <w:r w:rsidRPr="00F73F9F">
        <w:rPr>
          <w:color w:val="auto"/>
        </w:rPr>
        <w:t xml:space="preserve">Malak Abdullah </w:t>
      </w:r>
    </w:p>
    <w:p w14:paraId="5BC8C8F9" w14:textId="36D5E990" w:rsidR="003A7C40" w:rsidRPr="00103499" w:rsidRDefault="008C5305" w:rsidP="003A7C40">
      <w:pPr>
        <w:pStyle w:val="Contact"/>
        <w:rPr>
          <w:rFonts w:cs="Calibri (Body)"/>
          <w:szCs w:val="20"/>
        </w:rPr>
      </w:pPr>
      <w:r>
        <w:t>New Cairo , Fifth settlement|</w:t>
      </w:r>
      <w:r w:rsidR="003A7C40" w:rsidRPr="000E5F0C">
        <w:t xml:space="preserve"> </w:t>
      </w:r>
      <w:r>
        <w:t xml:space="preserve">Azad Compound </w:t>
      </w:r>
      <w:r w:rsidR="003A7C40" w:rsidRPr="000E5F0C">
        <w:t xml:space="preserve"> </w:t>
      </w:r>
      <w:r w:rsidR="003A7C40">
        <w:t>|</w:t>
      </w:r>
      <w:r w:rsidR="003A7C40" w:rsidRPr="000E5F0C">
        <w:t xml:space="preserve"> </w:t>
      </w:r>
      <w:r>
        <w:t>01111921892</w:t>
      </w:r>
      <w:r w:rsidR="003A7C40" w:rsidRPr="000E5F0C">
        <w:t xml:space="preserve"> </w:t>
      </w:r>
      <w:r w:rsidR="003A7C40">
        <w:t>|</w:t>
      </w:r>
      <w:r w:rsidR="003A7C40" w:rsidRPr="000E5F0C">
        <w:t xml:space="preserve"> </w:t>
      </w:r>
      <w:r>
        <w:t>Malakabdallahzidan@gmail.com</w:t>
      </w:r>
      <w:r w:rsidR="003A7C40" w:rsidRPr="000E5F0C">
        <w:t xml:space="preserve"> </w:t>
      </w:r>
    </w:p>
    <w:p w14:paraId="40D2D225" w14:textId="48EE76C0" w:rsidR="003A7C40" w:rsidRPr="00033273" w:rsidRDefault="0022729C" w:rsidP="00033273">
      <w:pPr>
        <w:pStyle w:val="Heading1"/>
        <w:spacing w:line="240" w:lineRule="auto"/>
        <w:rPr>
          <w:color w:val="auto"/>
        </w:rPr>
      </w:pPr>
      <w:r w:rsidRPr="00033273">
        <w:rPr>
          <w:noProof/>
          <w:color w:val="auto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9A2A708" wp14:editId="7EACD790">
                <wp:simplePos x="0" y="0"/>
                <wp:positionH relativeFrom="column">
                  <wp:posOffset>958846</wp:posOffset>
                </wp:positionH>
                <wp:positionV relativeFrom="paragraph">
                  <wp:posOffset>241935</wp:posOffset>
                </wp:positionV>
                <wp:extent cx="4787504" cy="0"/>
                <wp:effectExtent l="0" t="0" r="0" b="0"/>
                <wp:wrapNone/>
                <wp:docPr id="636068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750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B28B6" id="Straight Connector 1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5pt,19.05pt" to="452.4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sdt>
        <w:sdtPr>
          <w:rPr>
            <w:color w:val="auto"/>
          </w:rPr>
          <w:id w:val="462851125"/>
          <w:placeholder>
            <w:docPart w:val="40BE23512F4F4CA080237CEEF6C4CD90"/>
          </w:placeholder>
          <w:temporary/>
          <w:showingPlcHdr/>
          <w15:appearance w15:val="hidden"/>
        </w:sdtPr>
        <w:sdtContent>
          <w:r w:rsidR="003A7C40" w:rsidRPr="00033273">
            <w:rPr>
              <w:color w:val="auto"/>
            </w:rPr>
            <w:t>OBJECTIVE</w:t>
          </w:r>
        </w:sdtContent>
      </w:sdt>
      <w:r w:rsidR="00033273" w:rsidRPr="00033273">
        <w:rPr>
          <w:color w:val="auto"/>
        </w:rPr>
        <w:t xml:space="preserve">   </w:t>
      </w:r>
    </w:p>
    <w:p w14:paraId="50A680D9" w14:textId="77777777" w:rsidR="00471300" w:rsidRDefault="008C5305" w:rsidP="00C3484B">
      <w:pPr>
        <w:tabs>
          <w:tab w:val="center" w:pos="5040"/>
        </w:tabs>
        <w:spacing w:after="0" w:line="240" w:lineRule="auto"/>
        <w:rPr>
          <w:rFonts w:cs="Calibri (Body)"/>
          <w:szCs w:val="20"/>
        </w:rPr>
      </w:pPr>
      <w:r w:rsidRPr="008F7490">
        <w:rPr>
          <w:rFonts w:cs="Calibri (Body)"/>
          <w:szCs w:val="20"/>
        </w:rPr>
        <w:t xml:space="preserve">I am presently pursuing a major in Computer Science at Future University in Cairo. </w:t>
      </w:r>
    </w:p>
    <w:p w14:paraId="72D4BF89" w14:textId="29259F3D" w:rsidR="003A7C40" w:rsidRPr="008F7490" w:rsidRDefault="008C5305" w:rsidP="00C3484B">
      <w:pPr>
        <w:tabs>
          <w:tab w:val="center" w:pos="5040"/>
        </w:tabs>
        <w:spacing w:after="0" w:line="240" w:lineRule="auto"/>
        <w:rPr>
          <w:rFonts w:cs="Calibri (Body)"/>
          <w:szCs w:val="20"/>
        </w:rPr>
      </w:pPr>
      <w:r w:rsidRPr="008F7490">
        <w:rPr>
          <w:rFonts w:cs="Calibri (Body)"/>
          <w:szCs w:val="20"/>
        </w:rPr>
        <w:t xml:space="preserve">My academic journey has furnished me with a solid foundation in computer science, along with excellent communication </w:t>
      </w:r>
      <w:r w:rsidR="0022729C" w:rsidRPr="008F7490">
        <w:rPr>
          <w:rFonts w:cs="Calibri (Body)"/>
          <w:szCs w:val="20"/>
        </w:rPr>
        <w:t>skills.</w:t>
      </w:r>
      <w:r w:rsidRPr="008F7490">
        <w:rPr>
          <w:rFonts w:cs="Calibri (Body)"/>
          <w:szCs w:val="20"/>
        </w:rPr>
        <w:t xml:space="preserve"> One of my strengths is the ability to thrive under pressure. I am well-equipped to handle stressful situations and perform at my best, making me a reliable asset in fast-paced and challenging </w:t>
      </w:r>
      <w:r w:rsidR="00C3484B" w:rsidRPr="008F7490">
        <w:rPr>
          <w:rFonts w:cs="Calibri (Body)"/>
          <w:szCs w:val="20"/>
        </w:rPr>
        <w:t>environments.</w:t>
      </w:r>
    </w:p>
    <w:p w14:paraId="66C4F2C3" w14:textId="6124C220" w:rsidR="003A7C40" w:rsidRPr="00103499" w:rsidRDefault="0022729C" w:rsidP="00C3484B">
      <w:pPr>
        <w:pStyle w:val="Heading1"/>
        <w:spacing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5A38351E" wp14:editId="16DF82F8">
                <wp:simplePos x="0" y="0"/>
                <wp:positionH relativeFrom="column">
                  <wp:posOffset>1027416</wp:posOffset>
                </wp:positionH>
                <wp:positionV relativeFrom="paragraph">
                  <wp:posOffset>275735</wp:posOffset>
                </wp:positionV>
                <wp:extent cx="4740289" cy="0"/>
                <wp:effectExtent l="0" t="0" r="0" b="0"/>
                <wp:wrapNone/>
                <wp:docPr id="15833872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028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C35597" id="Straight Connector 2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9pt,21.7pt" to="454.1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sdt>
        <w:sdtPr>
          <w:id w:val="-654756723"/>
          <w:placeholder>
            <w:docPart w:val="268ED23722974B028748B67D6BB52852"/>
          </w:placeholder>
          <w:temporary/>
          <w:showingPlcHdr/>
          <w15:appearance w15:val="hidden"/>
        </w:sdtPr>
        <w:sdtContent>
          <w:r w:rsidR="003A7C40" w:rsidRPr="00103499">
            <w:t>EXPERIENCE</w:t>
          </w:r>
        </w:sdtContent>
      </w:sdt>
      <w:r w:rsidR="003A7C40" w:rsidRPr="00103499">
        <w:t xml:space="preserve"> </w:t>
      </w:r>
    </w:p>
    <w:p w14:paraId="614FC3E0" w14:textId="08DD97D6" w:rsidR="003A7C40" w:rsidRDefault="0022729C" w:rsidP="00C3484B">
      <w:pPr>
        <w:pStyle w:val="Heading2"/>
        <w:spacing w:line="240" w:lineRule="auto"/>
      </w:pPr>
      <w:r>
        <w:t xml:space="preserve">ECPC                                                                                                                    </w:t>
      </w:r>
    </w:p>
    <w:p w14:paraId="6C4446F8" w14:textId="69342EB6" w:rsidR="0022729C" w:rsidRDefault="0022729C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>I have gained foundational skills in programmatic Thinking and problem solving.</w:t>
      </w:r>
    </w:p>
    <w:p w14:paraId="7CA25F29" w14:textId="2826B2E0" w:rsidR="003A7C40" w:rsidRDefault="0022729C" w:rsidP="00C3484B">
      <w:pPr>
        <w:pStyle w:val="Heading2"/>
        <w:spacing w:line="240" w:lineRule="auto"/>
      </w:pPr>
      <w:r>
        <w:t>American University in Cairo                                                                              2022-2024</w:t>
      </w:r>
    </w:p>
    <w:p w14:paraId="17C11610" w14:textId="11DF4936" w:rsidR="008F7490" w:rsidRDefault="0022729C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Studied English courses </w:t>
      </w:r>
    </w:p>
    <w:p w14:paraId="3E886ABC" w14:textId="0E9FEC18" w:rsidR="003A7C40" w:rsidRDefault="001652D9" w:rsidP="00C3484B">
      <w:pPr>
        <w:pStyle w:val="Heading1"/>
        <w:tabs>
          <w:tab w:val="center" w:pos="3600"/>
        </w:tabs>
        <w:spacing w:line="24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05ECD9" wp14:editId="655FA11E">
                <wp:simplePos x="0" y="0"/>
                <wp:positionH relativeFrom="margin">
                  <wp:align>right</wp:align>
                </wp:positionH>
                <wp:positionV relativeFrom="paragraph">
                  <wp:posOffset>216535</wp:posOffset>
                </wp:positionV>
                <wp:extent cx="4921250" cy="12700"/>
                <wp:effectExtent l="0" t="0" r="31750" b="25400"/>
                <wp:wrapNone/>
                <wp:docPr id="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1250" cy="127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CEB34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36.3pt,17.05pt" to="723.8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" strokecolor="black [3213]" strokeweight="1pt">
                <v:stroke joinstyle="miter"/>
                <w10:wrap anchorx="margin"/>
              </v:line>
            </w:pict>
          </mc:Fallback>
        </mc:AlternateContent>
      </w:r>
      <w:sdt>
        <w:sdtPr>
          <w:id w:val="1735817217"/>
          <w:placeholder>
            <w:docPart w:val="758AC6B08E54484A8DB47780C4F1206C"/>
          </w:placeholder>
          <w:temporary/>
          <w:showingPlcHdr/>
          <w15:appearance w15:val="hidden"/>
        </w:sdtPr>
        <w:sdtContent>
          <w:r w:rsidR="003A7C40" w:rsidRPr="004C4C0E">
            <w:t>EDUCATION</w:t>
          </w:r>
        </w:sdtContent>
      </w:sdt>
      <w:r>
        <w:tab/>
      </w:r>
    </w:p>
    <w:p w14:paraId="12739327" w14:textId="60391497" w:rsidR="003A7C40" w:rsidRPr="009D24D8" w:rsidRDefault="001652D9" w:rsidP="00C3484B">
      <w:pPr>
        <w:pStyle w:val="Heading2"/>
        <w:spacing w:line="240" w:lineRule="auto"/>
        <w:rPr>
          <w:rFonts w:eastAsiaTheme="minorEastAsia"/>
        </w:rPr>
      </w:pPr>
      <w:r>
        <w:t xml:space="preserve">Future university in Cairo </w:t>
      </w:r>
      <w:r w:rsidR="003A7C40">
        <w:t xml:space="preserve"> </w:t>
      </w:r>
    </w:p>
    <w:p w14:paraId="31981548" w14:textId="70B72C0D" w:rsidR="003A7C40" w:rsidRDefault="001652D9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>Faculty of Computers and Information Technology</w:t>
      </w:r>
    </w:p>
    <w:p w14:paraId="35791BA0" w14:textId="6CAA180C" w:rsidR="001652D9" w:rsidRDefault="001652D9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Bachelor`s degree in computer science </w:t>
      </w:r>
    </w:p>
    <w:p w14:paraId="6F9F1397" w14:textId="30F24FFD" w:rsidR="001652D9" w:rsidRDefault="001652D9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>Graduation :2026</w:t>
      </w:r>
    </w:p>
    <w:p w14:paraId="32754A17" w14:textId="72FE5FCC" w:rsidR="003A7C40" w:rsidRDefault="0022729C" w:rsidP="00C3484B">
      <w:pPr>
        <w:pStyle w:val="Heading1"/>
        <w:tabs>
          <w:tab w:val="left" w:pos="2790"/>
        </w:tabs>
        <w:spacing w:line="240" w:lineRule="auto"/>
      </w:pPr>
      <w:r>
        <w:rPr>
          <w:rFonts w:cs="Calibri (Body)"/>
          <w:noProof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FC00222" wp14:editId="1643EECE">
                <wp:simplePos x="0" y="0"/>
                <wp:positionH relativeFrom="margin">
                  <wp:align>right</wp:align>
                </wp:positionH>
                <wp:positionV relativeFrom="paragraph">
                  <wp:posOffset>194310</wp:posOffset>
                </wp:positionV>
                <wp:extent cx="5314950" cy="12700"/>
                <wp:effectExtent l="0" t="0" r="19050" b="25400"/>
                <wp:wrapNone/>
                <wp:docPr id="9356761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127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1C319" id="Straight Connector 4" o:spid="_x0000_s1026" style="position:absolute;flip:y;z-index:-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7.3pt,15.3pt" to="785.8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8C5305">
        <w:t>Skills</w:t>
      </w:r>
      <w:r w:rsidR="008C5305">
        <w:tab/>
      </w:r>
    </w:p>
    <w:p w14:paraId="3150C595" w14:textId="77777777" w:rsidR="001652D9" w:rsidRDefault="001652D9" w:rsidP="00C3484B">
      <w:pPr>
        <w:tabs>
          <w:tab w:val="right" w:pos="7200"/>
        </w:tabs>
        <w:spacing w:line="240" w:lineRule="auto"/>
        <w:rPr>
          <w:rFonts w:cstheme="minorHAnsi"/>
          <w:spacing w:val="-2"/>
        </w:rPr>
      </w:pPr>
      <w:r>
        <w:rPr>
          <w:rFonts w:cstheme="minorHAnsi"/>
          <w:spacing w:val="-2"/>
        </w:rPr>
        <w:t>Java programming language</w:t>
      </w:r>
    </w:p>
    <w:p w14:paraId="58A83383" w14:textId="773CFA6A" w:rsidR="003A7C40" w:rsidRDefault="001652D9" w:rsidP="00C3484B">
      <w:pPr>
        <w:tabs>
          <w:tab w:val="right" w:pos="7200"/>
        </w:tabs>
        <w:spacing w:line="240" w:lineRule="auto"/>
        <w:rPr>
          <w:rFonts w:cstheme="minorHAnsi"/>
          <w:spacing w:val="-2"/>
        </w:rPr>
      </w:pPr>
      <w:r>
        <w:rPr>
          <w:rFonts w:cstheme="minorHAnsi"/>
          <w:spacing w:val="-2"/>
        </w:rPr>
        <w:t xml:space="preserve">C++ programming language </w:t>
      </w:r>
    </w:p>
    <w:p w14:paraId="676DDE3F" w14:textId="53F3E668" w:rsidR="001652D9" w:rsidRDefault="001652D9" w:rsidP="00C3484B">
      <w:pPr>
        <w:tabs>
          <w:tab w:val="right" w:pos="7200"/>
        </w:tabs>
        <w:spacing w:line="240" w:lineRule="auto"/>
        <w:rPr>
          <w:rFonts w:cstheme="minorHAnsi"/>
          <w:spacing w:val="-2"/>
        </w:rPr>
      </w:pPr>
      <w:r>
        <w:rPr>
          <w:rFonts w:cstheme="minorHAnsi"/>
          <w:spacing w:val="-2"/>
        </w:rPr>
        <w:t xml:space="preserve">SQL </w:t>
      </w:r>
    </w:p>
    <w:p w14:paraId="2BADC30F" w14:textId="5492D5B4" w:rsidR="00091A28" w:rsidRDefault="00091A28" w:rsidP="00C3484B">
      <w:pPr>
        <w:tabs>
          <w:tab w:val="right" w:pos="7200"/>
        </w:tabs>
        <w:spacing w:line="240" w:lineRule="auto"/>
        <w:rPr>
          <w:rFonts w:cstheme="minorHAnsi"/>
          <w:spacing w:val="-2"/>
        </w:rPr>
      </w:pPr>
      <w:r>
        <w:rPr>
          <w:rFonts w:cstheme="minorHAnsi"/>
          <w:spacing w:val="-2"/>
        </w:rPr>
        <w:t>OOP</w:t>
      </w:r>
    </w:p>
    <w:p w14:paraId="00756EE0" w14:textId="7727A9C4" w:rsidR="00C3484B" w:rsidRDefault="00C3484B" w:rsidP="00C3484B">
      <w:pPr>
        <w:tabs>
          <w:tab w:val="right" w:pos="7200"/>
        </w:tabs>
        <w:spacing w:line="240" w:lineRule="auto"/>
        <w:rPr>
          <w:rFonts w:cstheme="minorHAnsi"/>
          <w:spacing w:val="-2"/>
        </w:rPr>
      </w:pPr>
      <w:r>
        <w:rPr>
          <w:rFonts w:cstheme="minorHAnsi"/>
          <w:spacing w:val="-2"/>
        </w:rPr>
        <w:t xml:space="preserve">HTML , CSS , Java script </w:t>
      </w:r>
    </w:p>
    <w:p w14:paraId="2BE4861D" w14:textId="1DC445F5" w:rsidR="001652D9" w:rsidRDefault="001652D9" w:rsidP="00C3484B">
      <w:pPr>
        <w:tabs>
          <w:tab w:val="right" w:pos="7200"/>
        </w:tabs>
        <w:spacing w:line="240" w:lineRule="auto"/>
        <w:rPr>
          <w:rFonts w:cstheme="minorHAnsi"/>
          <w:spacing w:val="-2"/>
        </w:rPr>
      </w:pPr>
      <w:r>
        <w:rPr>
          <w:rFonts w:cstheme="minorHAnsi"/>
          <w:spacing w:val="-2"/>
        </w:rPr>
        <w:t xml:space="preserve">Problem solving </w:t>
      </w:r>
    </w:p>
    <w:p w14:paraId="3B9C81C4" w14:textId="469C2E99" w:rsidR="001652D9" w:rsidRDefault="001652D9" w:rsidP="00C3484B">
      <w:pPr>
        <w:tabs>
          <w:tab w:val="right" w:pos="7200"/>
        </w:tabs>
        <w:spacing w:line="240" w:lineRule="auto"/>
        <w:rPr>
          <w:rFonts w:cstheme="minorHAnsi"/>
          <w:spacing w:val="-2"/>
        </w:rPr>
      </w:pPr>
      <w:r>
        <w:rPr>
          <w:rFonts w:cstheme="minorHAnsi"/>
          <w:spacing w:val="-2"/>
        </w:rPr>
        <w:t>Microsoft office</w:t>
      </w:r>
    </w:p>
    <w:p w14:paraId="47CD1CA7" w14:textId="31E06C36" w:rsidR="003A7C40" w:rsidRPr="004C4C0E" w:rsidRDefault="0022729C" w:rsidP="00C3484B">
      <w:pPr>
        <w:pStyle w:val="Heading1"/>
        <w:tabs>
          <w:tab w:val="left" w:pos="1640"/>
        </w:tabs>
        <w:spacing w:line="240" w:lineRule="auto"/>
      </w:pPr>
      <w:r>
        <w:rPr>
          <w:rFonts w:cstheme="minorHAnsi"/>
          <w:noProof/>
          <w:spacing w:val="-2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A38862A" wp14:editId="1E4257F0">
                <wp:simplePos x="0" y="0"/>
                <wp:positionH relativeFrom="column">
                  <wp:posOffset>819150</wp:posOffset>
                </wp:positionH>
                <wp:positionV relativeFrom="paragraph">
                  <wp:posOffset>226695</wp:posOffset>
                </wp:positionV>
                <wp:extent cx="4946650" cy="0"/>
                <wp:effectExtent l="0" t="0" r="0" b="0"/>
                <wp:wrapNone/>
                <wp:docPr id="69515356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46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E2316" id="Straight Connector 5" o:spid="_x0000_s1026" style="position:absolute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17.85pt" to="454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" strokecolor="black [3213]" strokeweight="1pt">
                <v:stroke joinstyle="miter"/>
              </v:line>
            </w:pict>
          </mc:Fallback>
        </mc:AlternateContent>
      </w:r>
      <w:r w:rsidR="008C5305">
        <w:t>courses</w:t>
      </w:r>
      <w:r w:rsidR="008C5305">
        <w:tab/>
      </w:r>
    </w:p>
    <w:p w14:paraId="22D11A5F" w14:textId="6E82D637" w:rsidR="003A7C40" w:rsidRDefault="008F7490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>Java Development SE From Ministry Of Communications and Information Technology</w:t>
      </w:r>
    </w:p>
    <w:p w14:paraId="1E4A592C" w14:textId="2570DA6B" w:rsidR="008F7490" w:rsidRDefault="008F7490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Data structure </w:t>
      </w:r>
    </w:p>
    <w:p w14:paraId="6F6B14A0" w14:textId="5CB8C5CE" w:rsidR="00091A28" w:rsidRDefault="00091A28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Object oriented programming  </w:t>
      </w:r>
    </w:p>
    <w:p w14:paraId="6E6467B7" w14:textId="11F0DF40" w:rsidR="008F7490" w:rsidRDefault="008F7490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Data Base </w:t>
      </w:r>
    </w:p>
    <w:p w14:paraId="0449DD3C" w14:textId="694AF48F" w:rsidR="00C3484B" w:rsidRDefault="00C3484B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>Software Engineering -1</w:t>
      </w:r>
    </w:p>
    <w:p w14:paraId="1AAFAF6F" w14:textId="367EA644" w:rsidR="00C3484B" w:rsidRPr="004C4C0E" w:rsidRDefault="00C3484B" w:rsidP="00C3484B">
      <w:pPr>
        <w:pStyle w:val="Heading1"/>
        <w:tabs>
          <w:tab w:val="left" w:pos="1640"/>
        </w:tabs>
        <w:spacing w:line="240" w:lineRule="auto"/>
      </w:pPr>
      <w:r>
        <w:rPr>
          <w:rFonts w:cstheme="minorHAnsi"/>
          <w:noProof/>
          <w:spacing w:val="-2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0EA0726" wp14:editId="43CEE46F">
                <wp:simplePos x="0" y="0"/>
                <wp:positionH relativeFrom="column">
                  <wp:posOffset>819150</wp:posOffset>
                </wp:positionH>
                <wp:positionV relativeFrom="paragraph">
                  <wp:posOffset>226695</wp:posOffset>
                </wp:positionV>
                <wp:extent cx="4946650" cy="0"/>
                <wp:effectExtent l="0" t="0" r="0" b="0"/>
                <wp:wrapNone/>
                <wp:docPr id="152894812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46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EDDD" id="Straight Connector 5" o:spid="_x0000_s1026" style="position:absolute;flip:y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17.85pt" to="454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" strokecolor="black [3213]" strokeweight="1pt">
                <v:stroke joinstyle="miter"/>
              </v:line>
            </w:pict>
          </mc:Fallback>
        </mc:AlternateContent>
      </w:r>
      <w:r>
        <w:t>Projects</w:t>
      </w:r>
      <w:r>
        <w:tab/>
      </w:r>
    </w:p>
    <w:p w14:paraId="02268457" w14:textId="16D95EFA" w:rsidR="00C3484B" w:rsidRDefault="00C3484B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Bluetooth RC Car </w:t>
      </w:r>
    </w:p>
    <w:p w14:paraId="7CDD56EC" w14:textId="4D3F3BBE" w:rsidR="00C3484B" w:rsidRDefault="00C3484B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ATM System using Java language </w:t>
      </w:r>
    </w:p>
    <w:p w14:paraId="747A3980" w14:textId="2E27C83C" w:rsidR="00C3484B" w:rsidRDefault="00C3484B" w:rsidP="00C3484B">
      <w:pPr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>System For Swimming Academy using SQL Server</w:t>
      </w:r>
    </w:p>
    <w:p w14:paraId="4AED70F9" w14:textId="7C742FB9" w:rsidR="003A7C40" w:rsidRPr="004C4C0E" w:rsidRDefault="0022729C" w:rsidP="00C3484B">
      <w:pPr>
        <w:pStyle w:val="Heading1"/>
        <w:tabs>
          <w:tab w:val="left" w:pos="2870"/>
        </w:tabs>
        <w:spacing w:line="240" w:lineRule="auto"/>
      </w:pPr>
      <w:r>
        <w:rPr>
          <w:rFonts w:cs="Calibri (Body)"/>
          <w:noProof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706FC6" wp14:editId="7F104BC6">
                <wp:simplePos x="0" y="0"/>
                <wp:positionH relativeFrom="column">
                  <wp:posOffset>1016000</wp:posOffset>
                </wp:positionH>
                <wp:positionV relativeFrom="paragraph">
                  <wp:posOffset>234950</wp:posOffset>
                </wp:positionV>
                <wp:extent cx="4752929" cy="0"/>
                <wp:effectExtent l="0" t="0" r="0" b="0"/>
                <wp:wrapNone/>
                <wp:docPr id="169104076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292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D72B9" id="Straight Connector 6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pt,18.5pt" to="454.2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="008C5305">
        <w:t>languages</w:t>
      </w:r>
      <w:r>
        <w:tab/>
      </w:r>
    </w:p>
    <w:p w14:paraId="74837618" w14:textId="5126232A" w:rsidR="00B8662E" w:rsidRPr="001652D9" w:rsidRDefault="003A7C40" w:rsidP="00091A28">
      <w:pPr>
        <w:tabs>
          <w:tab w:val="center" w:pos="5040"/>
        </w:tabs>
        <w:spacing w:after="0"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 </w:t>
      </w:r>
      <w:r w:rsidR="008F7490">
        <w:rPr>
          <w:rFonts w:cs="Calibri (Body)"/>
          <w:szCs w:val="20"/>
        </w:rPr>
        <w:t>English (Fluent)</w:t>
      </w:r>
      <w:r w:rsidR="00091A28">
        <w:rPr>
          <w:rFonts w:cs="Calibri (Body)"/>
          <w:szCs w:val="20"/>
        </w:rPr>
        <w:t xml:space="preserve"> , Arabic (Mother Tongue)</w:t>
      </w:r>
    </w:p>
    <w:sectPr w:rsidR="00B8662E" w:rsidRPr="001652D9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629BFC" w14:textId="77777777" w:rsidR="00610591" w:rsidRDefault="00610591" w:rsidP="00CE6F6F">
      <w:pPr>
        <w:spacing w:after="0" w:line="240" w:lineRule="auto"/>
      </w:pPr>
      <w:r>
        <w:separator/>
      </w:r>
    </w:p>
  </w:endnote>
  <w:endnote w:type="continuationSeparator" w:id="0">
    <w:p w14:paraId="01FB6DEE" w14:textId="77777777" w:rsidR="00610591" w:rsidRDefault="00610591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5D792" w14:textId="77777777" w:rsidR="00610591" w:rsidRDefault="00610591" w:rsidP="00CE6F6F">
      <w:pPr>
        <w:spacing w:after="0" w:line="240" w:lineRule="auto"/>
      </w:pPr>
      <w:r>
        <w:separator/>
      </w:r>
    </w:p>
  </w:footnote>
  <w:footnote w:type="continuationSeparator" w:id="0">
    <w:p w14:paraId="70DDF7DB" w14:textId="77777777" w:rsidR="00610591" w:rsidRDefault="00610591" w:rsidP="00CE6F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05"/>
    <w:rsid w:val="0000077C"/>
    <w:rsid w:val="00000898"/>
    <w:rsid w:val="00033273"/>
    <w:rsid w:val="00091A28"/>
    <w:rsid w:val="000C6A40"/>
    <w:rsid w:val="000E1FF7"/>
    <w:rsid w:val="000E5F0C"/>
    <w:rsid w:val="000F688A"/>
    <w:rsid w:val="00102F66"/>
    <w:rsid w:val="00103499"/>
    <w:rsid w:val="001652D9"/>
    <w:rsid w:val="001751B4"/>
    <w:rsid w:val="0018378C"/>
    <w:rsid w:val="0022729C"/>
    <w:rsid w:val="00267A26"/>
    <w:rsid w:val="00292A40"/>
    <w:rsid w:val="002E6E38"/>
    <w:rsid w:val="0037488B"/>
    <w:rsid w:val="003A7C40"/>
    <w:rsid w:val="00422B01"/>
    <w:rsid w:val="00471300"/>
    <w:rsid w:val="00484AA7"/>
    <w:rsid w:val="004C4C0E"/>
    <w:rsid w:val="004C59B8"/>
    <w:rsid w:val="004E4B08"/>
    <w:rsid w:val="004F2D41"/>
    <w:rsid w:val="00530CE5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0591"/>
    <w:rsid w:val="0061718A"/>
    <w:rsid w:val="006325D1"/>
    <w:rsid w:val="00675DE5"/>
    <w:rsid w:val="0069504D"/>
    <w:rsid w:val="006A5D9A"/>
    <w:rsid w:val="006B48F5"/>
    <w:rsid w:val="00703713"/>
    <w:rsid w:val="00710C03"/>
    <w:rsid w:val="00724622"/>
    <w:rsid w:val="00737072"/>
    <w:rsid w:val="00753A11"/>
    <w:rsid w:val="0077318A"/>
    <w:rsid w:val="0077401E"/>
    <w:rsid w:val="007823C6"/>
    <w:rsid w:val="00802339"/>
    <w:rsid w:val="00802B08"/>
    <w:rsid w:val="0081066F"/>
    <w:rsid w:val="0082628B"/>
    <w:rsid w:val="00837DC0"/>
    <w:rsid w:val="008517B9"/>
    <w:rsid w:val="008535A6"/>
    <w:rsid w:val="008815FF"/>
    <w:rsid w:val="008C5305"/>
    <w:rsid w:val="008E7D13"/>
    <w:rsid w:val="008F7490"/>
    <w:rsid w:val="00921415"/>
    <w:rsid w:val="009369F4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43D4C"/>
    <w:rsid w:val="00A51153"/>
    <w:rsid w:val="00A872FF"/>
    <w:rsid w:val="00A913E9"/>
    <w:rsid w:val="00AB3C5B"/>
    <w:rsid w:val="00AD7273"/>
    <w:rsid w:val="00B22086"/>
    <w:rsid w:val="00B8662E"/>
    <w:rsid w:val="00B96D8D"/>
    <w:rsid w:val="00BA7812"/>
    <w:rsid w:val="00C3484B"/>
    <w:rsid w:val="00C40375"/>
    <w:rsid w:val="00C506E0"/>
    <w:rsid w:val="00C8719E"/>
    <w:rsid w:val="00CE6F6F"/>
    <w:rsid w:val="00CF543E"/>
    <w:rsid w:val="00D74BEC"/>
    <w:rsid w:val="00D80E89"/>
    <w:rsid w:val="00DA0E61"/>
    <w:rsid w:val="00DF69E1"/>
    <w:rsid w:val="00E0522A"/>
    <w:rsid w:val="00E10F93"/>
    <w:rsid w:val="00E11CDF"/>
    <w:rsid w:val="00E301DF"/>
    <w:rsid w:val="00E966AA"/>
    <w:rsid w:val="00F02BD2"/>
    <w:rsid w:val="00F65859"/>
    <w:rsid w:val="00F73F9F"/>
    <w:rsid w:val="00F8023F"/>
    <w:rsid w:val="00F85EC3"/>
    <w:rsid w:val="00FE15CB"/>
    <w:rsid w:val="00FF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A04A8"/>
  <w15:chartTrackingRefBased/>
  <w15:docId w15:val="{DC98F12A-22F9-4E08-880B-DF1A4FA4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ak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0BE23512F4F4CA080237CEEF6C4C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5E1DC-A9FE-4E45-8A7D-7012B8AF1A3A}"/>
      </w:docPartPr>
      <w:docPartBody>
        <w:p w:rsidR="00490766" w:rsidRDefault="00490766">
          <w:pPr>
            <w:pStyle w:val="40BE23512F4F4CA080237CEEF6C4CD90"/>
          </w:pPr>
          <w:r w:rsidRPr="00103499">
            <w:t>OBJECTIVE</w:t>
          </w:r>
        </w:p>
      </w:docPartBody>
    </w:docPart>
    <w:docPart>
      <w:docPartPr>
        <w:name w:val="268ED23722974B028748B67D6BB52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24A5D-6037-4685-A071-0019AC9917DD}"/>
      </w:docPartPr>
      <w:docPartBody>
        <w:p w:rsidR="00490766" w:rsidRDefault="00490766">
          <w:pPr>
            <w:pStyle w:val="268ED23722974B028748B67D6BB52852"/>
          </w:pPr>
          <w:r w:rsidRPr="00103499">
            <w:t>EXPERIENCE</w:t>
          </w:r>
        </w:p>
      </w:docPartBody>
    </w:docPart>
    <w:docPart>
      <w:docPartPr>
        <w:name w:val="758AC6B08E54484A8DB47780C4F12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C724B-139A-4160-AC9A-6AEE11593E66}"/>
      </w:docPartPr>
      <w:docPartBody>
        <w:p w:rsidR="00490766" w:rsidRDefault="00490766">
          <w:pPr>
            <w:pStyle w:val="758AC6B08E54484A8DB47780C4F1206C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66"/>
    <w:rsid w:val="001B6283"/>
    <w:rsid w:val="00490766"/>
    <w:rsid w:val="006325D1"/>
    <w:rsid w:val="00C4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BE23512F4F4CA080237CEEF6C4CD90">
    <w:name w:val="40BE23512F4F4CA080237CEEF6C4CD90"/>
  </w:style>
  <w:style w:type="paragraph" w:customStyle="1" w:styleId="268ED23722974B028748B67D6BB52852">
    <w:name w:val="268ED23722974B028748B67D6BB52852"/>
  </w:style>
  <w:style w:type="paragraph" w:customStyle="1" w:styleId="758AC6B08E54484A8DB47780C4F1206C">
    <w:name w:val="758AC6B08E54484A8DB47780C4F120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5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/&lt;OBJECTIVE&gt; </vt:lpstr>
      <vt:lpstr>/&lt;EXPERIENCE&gt; </vt:lpstr>
      <vt:lpstr>    ECPC                                                                            </vt:lpstr>
      <vt:lpstr>    American University in Cairo                                                    </vt:lpstr>
      <vt:lpstr>/&lt;EDUCATION&gt;	</vt:lpstr>
      <vt:lpstr>    Future university in Cairo  </vt:lpstr>
      <vt:lpstr>/Skills	</vt:lpstr>
      <vt:lpstr>/courses	</vt:lpstr>
      <vt:lpstr>/Projects	</vt:lpstr>
      <vt:lpstr>/languages	</vt:lpstr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</dc:creator>
  <cp:keywords/>
  <dc:description/>
  <cp:lastModifiedBy>20221911.Malak Abdullah Muhammed Ali Muhammed</cp:lastModifiedBy>
  <cp:revision>5</cp:revision>
  <cp:lastPrinted>2024-07-24T15:54:00Z</cp:lastPrinted>
  <dcterms:created xsi:type="dcterms:W3CDTF">2024-07-24T15:53:00Z</dcterms:created>
  <dcterms:modified xsi:type="dcterms:W3CDTF">2024-07-24T15:59:00Z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